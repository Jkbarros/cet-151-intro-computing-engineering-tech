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Resume layout table"/>
      </w:tblPr>
      <w:tblGrid>
        <w:gridCol w:w="2250"/>
        <w:gridCol w:w="7470"/>
      </w:tblGrid>
      <w:tr w:rsidR="00927723" w14:paraId="3C12B5B3" w14:textId="77777777" w:rsidTr="00346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0" w:type="dxa"/>
          </w:tcPr>
          <w:p w14:paraId="5D07771F" w14:textId="77777777" w:rsidR="00927723" w:rsidRDefault="00927723" w:rsidP="009A7D30">
            <w:pPr>
              <w:spacing w:line="240" w:lineRule="auto"/>
            </w:pPr>
            <w:bookmarkStart w:id="0" w:name="_GoBack"/>
            <w:bookmarkEnd w:id="0"/>
          </w:p>
        </w:tc>
        <w:tc>
          <w:tcPr>
            <w:tcW w:w="7470" w:type="dxa"/>
          </w:tcPr>
          <w:p w14:paraId="0271C20C" w14:textId="77777777" w:rsidR="00F132C7" w:rsidRPr="00F132C7" w:rsidRDefault="00E85284" w:rsidP="00F132C7">
            <w:pPr>
              <w:pStyle w:val="Title"/>
            </w:pPr>
            <w:r>
              <w:t>Julio Barros</w:t>
            </w:r>
          </w:p>
          <w:p w14:paraId="612DFB68" w14:textId="77777777" w:rsidR="00927723" w:rsidRDefault="00E85284" w:rsidP="009A7D30">
            <w:pPr>
              <w:pStyle w:val="NoSpacing"/>
            </w:pPr>
            <w:r>
              <w:t>7058 Grass Rd, Saline, MI 48176</w:t>
            </w:r>
            <w:r w:rsidR="00927723">
              <w:t> </w:t>
            </w:r>
            <w:r>
              <w:t>| </w:t>
            </w:r>
            <w:r>
              <w:rPr>
                <w:kern w:val="20"/>
              </w:rPr>
              <w:t>jribeir2@emich.edu</w:t>
            </w:r>
            <w:r w:rsidR="00927723">
              <w:t> |</w:t>
            </w:r>
            <w:r w:rsidR="00EC644B">
              <w:t xml:space="preserve"> +1</w:t>
            </w:r>
            <w:r>
              <w:t>(734)2492768</w:t>
            </w:r>
          </w:p>
        </w:tc>
      </w:tr>
      <w:tr w:rsidR="00927723" w14:paraId="75C50797" w14:textId="77777777" w:rsidTr="00346D44">
        <w:tc>
          <w:tcPr>
            <w:tcW w:w="2250" w:type="dxa"/>
          </w:tcPr>
          <w:p w14:paraId="34D17A9B" w14:textId="77777777" w:rsidR="00927723" w:rsidRDefault="00927723" w:rsidP="009A7D30">
            <w:pPr>
              <w:pStyle w:val="Heading1"/>
              <w:outlineLvl w:val="0"/>
            </w:pPr>
            <w:r>
              <w:t>Objective</w:t>
            </w:r>
          </w:p>
        </w:tc>
        <w:tc>
          <w:tcPr>
            <w:tcW w:w="7470" w:type="dxa"/>
          </w:tcPr>
          <w:p w14:paraId="63595955" w14:textId="77777777" w:rsidR="00927723" w:rsidRPr="00EC644B" w:rsidRDefault="00EC644B" w:rsidP="009A7D30">
            <w:r w:rsidRPr="00EC644B">
              <w:rPr>
                <w:rFonts w:ascii="Arial" w:hAnsi="Arial" w:cs="Arial"/>
                <w:color w:val="000000" w:themeColor="text1"/>
                <w:shd w:val="clear" w:color="auto" w:fill="FFFFFF"/>
              </w:rPr>
              <w:t>Seeking the role of Mechanical Engineer Fresher where I would be given an opportunity to utilize the theoretical skills, sense of responsibility and efficiency to help the organization grow.</w:t>
            </w:r>
          </w:p>
        </w:tc>
      </w:tr>
      <w:tr w:rsidR="00927723" w14:paraId="3DE5B03F" w14:textId="77777777" w:rsidTr="00346D44">
        <w:tc>
          <w:tcPr>
            <w:tcW w:w="2250" w:type="dxa"/>
          </w:tcPr>
          <w:p w14:paraId="22C11369" w14:textId="77777777" w:rsidR="00927723" w:rsidRDefault="00927723" w:rsidP="009A7D30">
            <w:pPr>
              <w:pStyle w:val="Heading1"/>
              <w:outlineLvl w:val="0"/>
            </w:pPr>
            <w:r>
              <w:t>Skills &amp; Abilities</w:t>
            </w:r>
          </w:p>
        </w:tc>
        <w:tc>
          <w:tcPr>
            <w:tcW w:w="7470" w:type="dxa"/>
          </w:tcPr>
          <w:p w14:paraId="641257D1" w14:textId="77777777" w:rsidR="00EC644B" w:rsidRPr="00EC644B" w:rsidRDefault="00EC644B" w:rsidP="00EC644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C644B">
              <w:rPr>
                <w:rFonts w:ascii="Arial" w:hAnsi="Arial" w:cs="Arial"/>
                <w:color w:val="000000"/>
                <w:sz w:val="22"/>
                <w:szCs w:val="22"/>
              </w:rPr>
              <w:t>Social;</w:t>
            </w:r>
          </w:p>
          <w:p w14:paraId="2EBFE15E" w14:textId="77777777" w:rsidR="00EC644B" w:rsidRPr="00EC644B" w:rsidRDefault="00EC644B" w:rsidP="00EC644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C644B">
              <w:rPr>
                <w:rFonts w:ascii="Arial" w:hAnsi="Arial" w:cs="Arial"/>
                <w:color w:val="000000"/>
                <w:sz w:val="22"/>
                <w:szCs w:val="22"/>
              </w:rPr>
              <w:t>Speak 3 languages: Portuguese, English, and Spanish;</w:t>
            </w:r>
          </w:p>
          <w:p w14:paraId="123590F8" w14:textId="77777777" w:rsidR="00EC644B" w:rsidRPr="00EC644B" w:rsidRDefault="00EC644B" w:rsidP="00EC644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C644B">
              <w:rPr>
                <w:rFonts w:ascii="Arial" w:hAnsi="Arial" w:cs="Arial"/>
                <w:color w:val="000000"/>
                <w:sz w:val="22"/>
                <w:szCs w:val="22"/>
              </w:rPr>
              <w:t>Familiar with computers, including Microsoft and Google Programs;</w:t>
            </w:r>
          </w:p>
          <w:p w14:paraId="2C0727F4" w14:textId="77777777" w:rsidR="00EC644B" w:rsidRPr="00EC644B" w:rsidRDefault="00EC644B" w:rsidP="00EC644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C644B">
              <w:rPr>
                <w:rFonts w:ascii="Arial" w:hAnsi="Arial" w:cs="Arial"/>
                <w:color w:val="000000"/>
                <w:sz w:val="22"/>
                <w:szCs w:val="22"/>
              </w:rPr>
              <w:t>Fast, Efficient, and Organized;</w:t>
            </w:r>
          </w:p>
          <w:p w14:paraId="29947569" w14:textId="77777777" w:rsidR="00EC644B" w:rsidRPr="00EC644B" w:rsidRDefault="00EC644B" w:rsidP="00B50C46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C644B">
              <w:rPr>
                <w:rFonts w:ascii="Arial" w:hAnsi="Arial" w:cs="Arial"/>
                <w:color w:val="000000"/>
                <w:sz w:val="22"/>
                <w:szCs w:val="22"/>
              </w:rPr>
              <w:t>Familiar with fast food system of working.</w:t>
            </w:r>
          </w:p>
          <w:p w14:paraId="3F6918B5" w14:textId="77777777" w:rsidR="00EC644B" w:rsidRPr="00EC644B" w:rsidRDefault="00EC644B" w:rsidP="00EC644B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927723" w14:paraId="20102812" w14:textId="77777777" w:rsidTr="00346D44">
        <w:tc>
          <w:tcPr>
            <w:tcW w:w="2250" w:type="dxa"/>
          </w:tcPr>
          <w:p w14:paraId="2FA72838" w14:textId="77777777" w:rsidR="00927723" w:rsidRDefault="00927723" w:rsidP="009A7D30">
            <w:pPr>
              <w:pStyle w:val="Heading1"/>
              <w:outlineLvl w:val="0"/>
            </w:pPr>
            <w:r>
              <w:t>Experience</w:t>
            </w:r>
          </w:p>
        </w:tc>
        <w:tc>
          <w:tcPr>
            <w:tcW w:w="7470" w:type="dxa"/>
          </w:tcPr>
          <w:p w14:paraId="3ABEC330" w14:textId="77777777" w:rsidR="00927723" w:rsidRPr="00EC644B" w:rsidRDefault="00E85284" w:rsidP="009A7D30">
            <w:pPr>
              <w:pStyle w:val="Heading2"/>
              <w:outlineLvl w:val="1"/>
            </w:pPr>
            <w:r w:rsidRPr="00EC644B">
              <w:rPr>
                <w:rStyle w:val="Strong"/>
              </w:rPr>
              <w:t>Financial and marketing DIRECTOR</w:t>
            </w:r>
            <w:r w:rsidR="00927723" w:rsidRPr="00EC644B">
              <w:t xml:space="preserve"> </w:t>
            </w:r>
            <w:r w:rsidRPr="00EC644B">
              <w:t>Dash controles (bRAZIL)</w:t>
            </w:r>
            <w:r w:rsidR="00EC644B" w:rsidRPr="00EC644B">
              <w:t>.</w:t>
            </w:r>
          </w:p>
          <w:p w14:paraId="4352CFEB" w14:textId="77777777" w:rsidR="00927723" w:rsidRPr="00EC644B" w:rsidRDefault="00E85284" w:rsidP="009A7D30">
            <w:pPr>
              <w:pStyle w:val="Heading3"/>
              <w:outlineLvl w:val="2"/>
              <w:rPr>
                <w:szCs w:val="22"/>
              </w:rPr>
            </w:pPr>
            <w:r w:rsidRPr="00EC644B">
              <w:rPr>
                <w:szCs w:val="22"/>
              </w:rPr>
              <w:t>08/18/2017-12/30/2017</w:t>
            </w:r>
          </w:p>
          <w:p w14:paraId="5AFF4F26" w14:textId="77777777" w:rsidR="00927723" w:rsidRPr="00EC644B" w:rsidRDefault="00E85284" w:rsidP="009A7D30">
            <w:r w:rsidRPr="00EC644B">
              <w:t>I was responsible to create connections with new providers, pay the bills and make sure that everything was doing well. I created this company with my friend, because it was a start-up. We did not have budget to employee people to this fields, and I was in charge to do it.</w:t>
            </w:r>
          </w:p>
          <w:p w14:paraId="0F8C4A69" w14:textId="77777777" w:rsidR="00965190" w:rsidRPr="00EC644B" w:rsidRDefault="00965190" w:rsidP="00965190">
            <w:pPr>
              <w:pStyle w:val="Heading2"/>
              <w:outlineLvl w:val="1"/>
            </w:pPr>
            <w:r w:rsidRPr="00EC644B">
              <w:rPr>
                <w:b/>
              </w:rPr>
              <w:t xml:space="preserve">Smashburger, </w:t>
            </w:r>
            <w:r w:rsidRPr="00EC644B">
              <w:t>EASTERN MICHIGAN UNIVERSITY STUDENT CENTER</w:t>
            </w:r>
            <w:r w:rsidR="00EC644B" w:rsidRPr="00EC644B">
              <w:t>.</w:t>
            </w:r>
          </w:p>
          <w:p w14:paraId="140F5D50" w14:textId="77777777" w:rsidR="00965190" w:rsidRPr="00EC644B" w:rsidRDefault="00965190" w:rsidP="00965190">
            <w:pPr>
              <w:pStyle w:val="Heading3"/>
              <w:outlineLvl w:val="2"/>
              <w:rPr>
                <w:szCs w:val="22"/>
              </w:rPr>
            </w:pPr>
            <w:r w:rsidRPr="00EC644B">
              <w:rPr>
                <w:szCs w:val="22"/>
              </w:rPr>
              <w:t>02/01/2019-05/02/2019</w:t>
            </w:r>
          </w:p>
          <w:p w14:paraId="2C7B7E43" w14:textId="77777777" w:rsidR="00965190" w:rsidRPr="00EC644B" w:rsidRDefault="00965190" w:rsidP="009A7D30">
            <w:r w:rsidRPr="00EC644B">
              <w:t xml:space="preserve">It was my first job at Easter Michigan University, I was in charge to </w:t>
            </w:r>
            <w:r w:rsidR="00EC644B" w:rsidRPr="00EC644B">
              <w:t>work at the fryers and the grill.</w:t>
            </w:r>
          </w:p>
          <w:p w14:paraId="18A78CA9" w14:textId="77777777" w:rsidR="00EC644B" w:rsidRPr="00EC644B" w:rsidRDefault="00EC644B" w:rsidP="00EC644B">
            <w:pPr>
              <w:pStyle w:val="Heading2"/>
              <w:outlineLvl w:val="1"/>
            </w:pPr>
            <w:r w:rsidRPr="00EC644B">
              <w:rPr>
                <w:b/>
              </w:rPr>
              <w:t>International and Transfer Office</w:t>
            </w:r>
            <w:r w:rsidRPr="00EC644B">
              <w:t>, Eastern Michigan University.</w:t>
            </w:r>
          </w:p>
          <w:p w14:paraId="6ECBEB56" w14:textId="77777777" w:rsidR="00EC644B" w:rsidRPr="00EC644B" w:rsidRDefault="00EC644B" w:rsidP="00EC644B">
            <w:pPr>
              <w:pStyle w:val="Heading3"/>
              <w:outlineLvl w:val="2"/>
              <w:rPr>
                <w:szCs w:val="22"/>
              </w:rPr>
            </w:pPr>
            <w:r w:rsidRPr="00EC644B">
              <w:rPr>
                <w:szCs w:val="22"/>
              </w:rPr>
              <w:t>05/10/2019-Present.</w:t>
            </w:r>
          </w:p>
        </w:tc>
      </w:tr>
      <w:tr w:rsidR="00927723" w14:paraId="6C7E31FD" w14:textId="77777777" w:rsidTr="00346D44">
        <w:tc>
          <w:tcPr>
            <w:tcW w:w="2250" w:type="dxa"/>
          </w:tcPr>
          <w:p w14:paraId="26DE0EAF" w14:textId="77777777" w:rsidR="00927723" w:rsidRDefault="00927723" w:rsidP="009A7D30">
            <w:pPr>
              <w:pStyle w:val="Heading1"/>
              <w:outlineLvl w:val="0"/>
            </w:pPr>
            <w:r>
              <w:t>Education</w:t>
            </w:r>
          </w:p>
        </w:tc>
        <w:tc>
          <w:tcPr>
            <w:tcW w:w="7470" w:type="dxa"/>
          </w:tcPr>
          <w:p w14:paraId="2FE628BD" w14:textId="77777777" w:rsidR="00927723" w:rsidRDefault="00E85284" w:rsidP="009A7D30">
            <w:pPr>
              <w:pStyle w:val="Heading2"/>
              <w:outlineLvl w:val="1"/>
            </w:pPr>
            <w:r>
              <w:rPr>
                <w:rStyle w:val="Strong"/>
              </w:rPr>
              <w:t>Colegio Dom Henrique</w:t>
            </w:r>
            <w:r w:rsidR="00927723">
              <w:t xml:space="preserve">, </w:t>
            </w:r>
            <w:r w:rsidRPr="00E85284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Av. Padre Vicente Melillo, 1780 - Bussocaba, Osasco - SP, 06036-018, Brasil</w:t>
            </w:r>
          </w:p>
          <w:p w14:paraId="2BB5BA58" w14:textId="77777777" w:rsidR="00927723" w:rsidRDefault="00E85284" w:rsidP="009A7D30">
            <w:pPr>
              <w:pStyle w:val="Heading3"/>
              <w:outlineLvl w:val="2"/>
            </w:pPr>
            <w:r>
              <w:t>hIGH sCHOOL</w:t>
            </w:r>
          </w:p>
          <w:p w14:paraId="75BA9A15" w14:textId="77777777" w:rsidR="00927723" w:rsidRDefault="00E85284" w:rsidP="009A7D30">
            <w:r>
              <w:t>GPA: 3.5</w:t>
            </w:r>
          </w:p>
          <w:p w14:paraId="12B608D9" w14:textId="77777777" w:rsidR="00E85284" w:rsidRDefault="00E85284" w:rsidP="009A7D30">
            <w:r>
              <w:t>Specials Courses classes: Spanish, Robotic</w:t>
            </w:r>
            <w:r w:rsidR="00965190">
              <w:t>.</w:t>
            </w:r>
          </w:p>
        </w:tc>
      </w:tr>
      <w:tr w:rsidR="00927723" w14:paraId="49E639E1" w14:textId="77777777" w:rsidTr="00346D44">
        <w:tc>
          <w:tcPr>
            <w:tcW w:w="2250" w:type="dxa"/>
          </w:tcPr>
          <w:p w14:paraId="4050A9DA" w14:textId="77777777" w:rsidR="00927723" w:rsidRDefault="00927723" w:rsidP="009A7D30">
            <w:pPr>
              <w:pStyle w:val="Heading1"/>
              <w:outlineLvl w:val="0"/>
            </w:pPr>
            <w:r>
              <w:t>Communication</w:t>
            </w:r>
          </w:p>
        </w:tc>
        <w:tc>
          <w:tcPr>
            <w:tcW w:w="7470" w:type="dxa"/>
          </w:tcPr>
          <w:p w14:paraId="7190DC3F" w14:textId="77777777" w:rsid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Confident, articulate, and professional speaking abilities (and experience)</w:t>
            </w:r>
          </w:p>
          <w:p w14:paraId="5D5E44BC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Empathic listener and persuasive speaker</w:t>
            </w:r>
            <w:r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.</w:t>
            </w:r>
            <w:r>
              <w:rPr>
                <w:color w:val="505050"/>
                <w:sz w:val="21"/>
                <w:szCs w:val="21"/>
              </w:rPr>
              <w:t xml:space="preserve"> </w:t>
            </w:r>
          </w:p>
          <w:p w14:paraId="047FD736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Speaking in public, to groups, or via electronic media</w:t>
            </w:r>
          </w:p>
          <w:p w14:paraId="376FF036" w14:textId="77777777" w:rsid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Excellent presentation and negotiation skills</w:t>
            </w:r>
          </w:p>
          <w:p w14:paraId="5C5F06EE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>
              <w:rPr>
                <w:color w:val="505050"/>
                <w:sz w:val="21"/>
                <w:szCs w:val="21"/>
                <w:shd w:val="clear" w:color="auto" w:fill="FFFFFF"/>
              </w:rPr>
              <w:t>Competitive attitude</w:t>
            </w:r>
          </w:p>
          <w:p w14:paraId="4499C4F5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lastRenderedPageBreak/>
              <w:t>Combine patience, determination, and persistence to troubleshoot client issues</w:t>
            </w:r>
          </w:p>
          <w:p w14:paraId="5A25C571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Dynamic, results-oriented problem solver</w:t>
            </w:r>
          </w:p>
          <w:p w14:paraId="7614631A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Easily understand and solve technical problems</w:t>
            </w:r>
          </w:p>
          <w:p w14:paraId="072AE199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Culturally sensitive and internationally traveled leader</w:t>
            </w:r>
          </w:p>
          <w:p w14:paraId="131D5585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Experienced in successful management of diverse groups of people</w:t>
            </w:r>
          </w:p>
          <w:p w14:paraId="676685DD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Proven adaptability to differing cultural and business environments</w:t>
            </w:r>
          </w:p>
          <w:p w14:paraId="632A521D" w14:textId="77777777" w:rsidR="00EC644B" w:rsidRPr="00EC644B" w:rsidRDefault="00EC644B" w:rsidP="00EC64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</w:pP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 xml:space="preserve">Ability to talk and conduct business in </w:t>
            </w:r>
            <w:r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 xml:space="preserve">English, Portuguese and Spanish </w:t>
            </w:r>
            <w:r w:rsidRPr="00EC644B"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languages</w:t>
            </w:r>
            <w:r>
              <w:rPr>
                <w:rFonts w:ascii="Times New Roman" w:eastAsia="Times New Roman" w:hAnsi="Times New Roman" w:cs="Times New Roman"/>
                <w:color w:val="505050"/>
                <w:sz w:val="21"/>
                <w:szCs w:val="21"/>
              </w:rPr>
              <w:t>.</w:t>
            </w:r>
          </w:p>
          <w:p w14:paraId="699D12C7" w14:textId="77777777" w:rsidR="00927723" w:rsidRDefault="00927723" w:rsidP="00EC644B"/>
        </w:tc>
      </w:tr>
    </w:tbl>
    <w:p w14:paraId="2047418F" w14:textId="77777777" w:rsidR="002C74C0" w:rsidRDefault="003201ED"/>
    <w:sectPr w:rsidR="002C74C0">
      <w:footerReference w:type="default" r:id="rId10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AA2BC" w14:textId="77777777" w:rsidR="00E85284" w:rsidRDefault="00E85284" w:rsidP="00927723">
      <w:pPr>
        <w:spacing w:after="0" w:line="240" w:lineRule="auto"/>
      </w:pPr>
      <w:r>
        <w:separator/>
      </w:r>
    </w:p>
  </w:endnote>
  <w:endnote w:type="continuationSeparator" w:id="0">
    <w:p w14:paraId="41F2F4FC" w14:textId="77777777" w:rsidR="00E85284" w:rsidRDefault="00E85284" w:rsidP="0092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EE4AE7" w14:textId="77777777" w:rsidR="00046802" w:rsidRDefault="00B50C4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F132C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482B4D" w14:textId="77777777" w:rsidR="00E85284" w:rsidRDefault="00E85284" w:rsidP="00927723">
      <w:pPr>
        <w:spacing w:after="0" w:line="240" w:lineRule="auto"/>
      </w:pPr>
      <w:r>
        <w:separator/>
      </w:r>
    </w:p>
  </w:footnote>
  <w:footnote w:type="continuationSeparator" w:id="0">
    <w:p w14:paraId="7B6E78EE" w14:textId="77777777" w:rsidR="00E85284" w:rsidRDefault="00E85284" w:rsidP="00927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8263E"/>
    <w:multiLevelType w:val="multilevel"/>
    <w:tmpl w:val="C27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8391D"/>
    <w:multiLevelType w:val="multilevel"/>
    <w:tmpl w:val="7D8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328DE"/>
    <w:multiLevelType w:val="multilevel"/>
    <w:tmpl w:val="ECF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E2243"/>
    <w:multiLevelType w:val="multilevel"/>
    <w:tmpl w:val="240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4"/>
    <w:rsid w:val="00066150"/>
    <w:rsid w:val="00293B83"/>
    <w:rsid w:val="003201ED"/>
    <w:rsid w:val="00346D44"/>
    <w:rsid w:val="005C5955"/>
    <w:rsid w:val="006A3CE7"/>
    <w:rsid w:val="00927723"/>
    <w:rsid w:val="00965190"/>
    <w:rsid w:val="00B50C46"/>
    <w:rsid w:val="00E85284"/>
    <w:rsid w:val="00EC644B"/>
    <w:rsid w:val="00F132C7"/>
    <w:rsid w:val="00F8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E3431"/>
  <w15:chartTrackingRefBased/>
  <w15:docId w15:val="{C72EC2B8-0331-4EDD-8D61-1157F4E38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4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32C7"/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927723"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927723"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27723"/>
    <w:pPr>
      <w:keepNext/>
      <w:keepLines/>
      <w:spacing w:after="80"/>
      <w:outlineLvl w:val="2"/>
    </w:pPr>
    <w:rPr>
      <w:caps/>
      <w:color w:val="595959" w:themeColor="text1" w:themeTint="A6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927723"/>
    <w:rPr>
      <w:rFonts w:eastAsiaTheme="minorEastAsia"/>
      <w:b/>
      <w:bCs/>
      <w:caps/>
      <w:color w:val="5C760A" w:themeColor="accent1" w:themeShade="BF"/>
      <w:kern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927723"/>
    <w:rPr>
      <w:rFonts w:eastAsiaTheme="minorEastAsia"/>
      <w:caps/>
      <w:color w:val="000000" w:themeColor="text1"/>
      <w:kern w:val="20"/>
      <w:lang w:eastAsia="ja-JP"/>
    </w:rPr>
  </w:style>
  <w:style w:type="character" w:customStyle="1" w:styleId="Heading3Char">
    <w:name w:val="Heading 3 Char"/>
    <w:basedOn w:val="DefaultParagraphFont"/>
    <w:link w:val="Heading3"/>
    <w:uiPriority w:val="3"/>
    <w:rsid w:val="00927723"/>
    <w:rPr>
      <w:rFonts w:eastAsiaTheme="minorEastAsia"/>
      <w:caps/>
      <w:color w:val="595959" w:themeColor="text1" w:themeTint="A6"/>
      <w:szCs w:val="17"/>
      <w:lang w:eastAsia="ja-JP"/>
    </w:rPr>
  </w:style>
  <w:style w:type="paragraph" w:styleId="NoSpacing">
    <w:name w:val="No Spacing"/>
    <w:uiPriority w:val="2"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4"/>
    <w:qFormat/>
    <w:rsid w:val="00927723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927723"/>
    <w:pPr>
      <w:spacing w:before="240" w:after="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27723"/>
    <w:rPr>
      <w:rFonts w:eastAsiaTheme="minorEastAsia"/>
      <w:b/>
      <w:bCs/>
      <w:caps/>
      <w:color w:val="5C760A" w:themeColor="accent1" w:themeShade="BF"/>
      <w:szCs w:val="16"/>
      <w:lang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92772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27723"/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2772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723"/>
    <w:rPr>
      <w:rFonts w:eastAsiaTheme="minorEastAsia"/>
      <w:color w:val="262626" w:themeColor="text1" w:themeTint="D9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27723"/>
    <w:rPr>
      <w:rFonts w:eastAsiaTheme="minorEastAsia"/>
      <w:color w:val="5A5A5A" w:themeColor="text1" w:themeTint="A5"/>
      <w:lang w:eastAsia="ja-JP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C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9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o\AppData\Roaming\Microsoft\Templates\Basic%20resume.dotx" TargetMode="Externa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E008F0062574CA6E83BE95C29BEC1" ma:contentTypeVersion="0" ma:contentTypeDescription="Create a new document." ma:contentTypeScope="" ma:versionID="0e3846d9f3a039e6627d1fa3871e46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3e283774e5a0a59e697c11bab47638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0E8A6D-10B8-4ADB-B77B-E0DE5672F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EE0CB9-5873-42C3-A4F7-FFF6B772B1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93E0DF-7531-484B-BADB-EB9E3EA2679C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0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Barros</dc:creator>
  <cp:keywords/>
  <dc:description/>
  <cp:lastModifiedBy>Julio Ribeiro Barros</cp:lastModifiedBy>
  <cp:revision>2</cp:revision>
  <dcterms:created xsi:type="dcterms:W3CDTF">2019-09-06T20:47:00Z</dcterms:created>
  <dcterms:modified xsi:type="dcterms:W3CDTF">2019-09-06T20:47:00Z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0x010100481E008F0062574CA6E83BE95C29BEC1</vt:lpwstr>
  </property>
</Properties>
</file>